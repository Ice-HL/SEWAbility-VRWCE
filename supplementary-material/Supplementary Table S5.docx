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6E17F" w14:textId="77777777" w:rsidR="00F555AE" w:rsidRPr="00F555AE" w:rsidRDefault="00F555AE" w:rsidP="00F555AE">
      <w:pPr>
        <w:widowControl w:val="0"/>
        <w:jc w:val="both"/>
        <w:rPr>
          <w:rFonts w:ascii="Times New Roman" w:hAnsi="Times New Roman" w:cs="Times New Roman"/>
        </w:rPr>
      </w:pPr>
    </w:p>
    <w:p w14:paraId="4D55855A" w14:textId="58A9AE22" w:rsidR="00F555AE" w:rsidRPr="00F555AE" w:rsidRDefault="00F555AE" w:rsidP="00F555AE">
      <w:pPr>
        <w:keepLines/>
        <w:widowControl w:val="0"/>
        <w:rPr>
          <w:rFonts w:ascii="Times New Roman" w:eastAsia="仿宋" w:hAnsi="Times New Roman" w:cs="Times New Roman"/>
        </w:rPr>
      </w:pPr>
      <w:r w:rsidRPr="00F555AE">
        <w:rPr>
          <w:rFonts w:ascii="Times New Roman" w:eastAsia="仿宋" w:hAnsi="Times New Roman" w:cs="Times New Roman"/>
          <w:b/>
          <w:bCs/>
        </w:rPr>
        <w:t>Silhouette-based evaluation of K-means clustering solutions across feature representations</w:t>
      </w:r>
    </w:p>
    <w:tbl>
      <w:tblPr>
        <w:tblStyle w:val="ae"/>
        <w:tblW w:w="83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6"/>
        <w:gridCol w:w="743"/>
        <w:gridCol w:w="2225"/>
        <w:gridCol w:w="2328"/>
      </w:tblGrid>
      <w:tr w:rsidR="00F555AE" w:rsidRPr="00F555AE" w14:paraId="25AE5873" w14:textId="77777777" w:rsidTr="00B27953">
        <w:trPr>
          <w:trHeight w:val="344"/>
          <w:tblHeader/>
        </w:trPr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4E99AB8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  <w:b/>
                <w:bCs/>
              </w:rPr>
              <w:t>Feature representation</w:t>
            </w:r>
          </w:p>
        </w:tc>
        <w:tc>
          <w:tcPr>
            <w:tcW w:w="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0E17A8E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  <w:b/>
                <w:bCs/>
              </w:rPr>
              <w:t>K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5278124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  <w:b/>
                <w:bCs/>
              </w:rPr>
              <w:t>Silhouette score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791F69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  <w:b/>
                <w:bCs/>
              </w:rPr>
              <w:t>Cluster sizes</w:t>
            </w:r>
          </w:p>
        </w:tc>
      </w:tr>
      <w:tr w:rsidR="00F555AE" w:rsidRPr="00F555AE" w14:paraId="167FE547" w14:textId="77777777" w:rsidTr="00B27953">
        <w:trPr>
          <w:trHeight w:val="344"/>
        </w:trPr>
        <w:tc>
          <w:tcPr>
            <w:tcW w:w="3046" w:type="dxa"/>
            <w:vMerge w:val="restart"/>
            <w:tcBorders>
              <w:top w:val="single" w:sz="4" w:space="0" w:color="auto"/>
            </w:tcBorders>
            <w:vAlign w:val="center"/>
          </w:tcPr>
          <w:p w14:paraId="2C83F9D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Raw 88 features</w:t>
            </w:r>
          </w:p>
        </w:tc>
        <w:tc>
          <w:tcPr>
            <w:tcW w:w="743" w:type="dxa"/>
            <w:tcBorders>
              <w:top w:val="single" w:sz="4" w:space="0" w:color="auto"/>
            </w:tcBorders>
            <w:noWrap/>
            <w:hideMark/>
          </w:tcPr>
          <w:p w14:paraId="5E145A3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tcBorders>
              <w:top w:val="single" w:sz="4" w:space="0" w:color="auto"/>
            </w:tcBorders>
            <w:noWrap/>
            <w:hideMark/>
          </w:tcPr>
          <w:p w14:paraId="4DD5B0C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0.291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noWrap/>
            <w:hideMark/>
          </w:tcPr>
          <w:p w14:paraId="19EC3A29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115, 125</w:t>
            </w:r>
          </w:p>
        </w:tc>
      </w:tr>
      <w:tr w:rsidR="00F555AE" w:rsidRPr="00F555AE" w14:paraId="524DED64" w14:textId="77777777" w:rsidTr="00B27953">
        <w:trPr>
          <w:trHeight w:val="344"/>
        </w:trPr>
        <w:tc>
          <w:tcPr>
            <w:tcW w:w="3046" w:type="dxa"/>
            <w:vMerge/>
            <w:vAlign w:val="center"/>
          </w:tcPr>
          <w:p w14:paraId="438B98FA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  <w:hideMark/>
          </w:tcPr>
          <w:p w14:paraId="5D7893E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noWrap/>
            <w:hideMark/>
          </w:tcPr>
          <w:p w14:paraId="75CEB9AA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0.210</w:t>
            </w:r>
          </w:p>
        </w:tc>
        <w:tc>
          <w:tcPr>
            <w:tcW w:w="2328" w:type="dxa"/>
            <w:noWrap/>
            <w:hideMark/>
          </w:tcPr>
          <w:p w14:paraId="16B5AA2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63, 65, 65, 19, 20, 8</w:t>
            </w:r>
          </w:p>
        </w:tc>
      </w:tr>
      <w:tr w:rsidR="00F555AE" w:rsidRPr="00F555AE" w14:paraId="72BD374A" w14:textId="77777777" w:rsidTr="00B27953">
        <w:trPr>
          <w:trHeight w:val="344"/>
        </w:trPr>
        <w:tc>
          <w:tcPr>
            <w:tcW w:w="3046" w:type="dxa"/>
            <w:vMerge/>
            <w:vAlign w:val="center"/>
          </w:tcPr>
          <w:p w14:paraId="1298F0E5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  <w:hideMark/>
          </w:tcPr>
          <w:p w14:paraId="105E3352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3</w:t>
            </w:r>
          </w:p>
        </w:tc>
        <w:tc>
          <w:tcPr>
            <w:tcW w:w="2225" w:type="dxa"/>
            <w:noWrap/>
            <w:hideMark/>
          </w:tcPr>
          <w:p w14:paraId="08E39820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0.210</w:t>
            </w:r>
          </w:p>
        </w:tc>
        <w:tc>
          <w:tcPr>
            <w:tcW w:w="2328" w:type="dxa"/>
            <w:noWrap/>
            <w:hideMark/>
          </w:tcPr>
          <w:p w14:paraId="1E4FB41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65, 68, 107</w:t>
            </w:r>
          </w:p>
        </w:tc>
      </w:tr>
      <w:tr w:rsidR="00F555AE" w:rsidRPr="00F555AE" w14:paraId="06F153D0" w14:textId="77777777" w:rsidTr="00B27953">
        <w:trPr>
          <w:trHeight w:val="344"/>
        </w:trPr>
        <w:tc>
          <w:tcPr>
            <w:tcW w:w="3046" w:type="dxa"/>
            <w:vMerge w:val="restart"/>
            <w:shd w:val="clear" w:color="auto" w:fill="F2F2F2" w:themeFill="background1" w:themeFillShade="F2"/>
            <w:vAlign w:val="center"/>
          </w:tcPr>
          <w:p w14:paraId="5FFEF6A9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PCA90 (16 PCs)</w:t>
            </w: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53499712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49357A09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0.322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239785B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125, 115</w:t>
            </w:r>
          </w:p>
        </w:tc>
      </w:tr>
      <w:tr w:rsidR="00F555AE" w:rsidRPr="00F555AE" w14:paraId="11F7C938" w14:textId="77777777" w:rsidTr="00B27953">
        <w:trPr>
          <w:trHeight w:val="344"/>
        </w:trPr>
        <w:tc>
          <w:tcPr>
            <w:tcW w:w="3046" w:type="dxa"/>
            <w:vMerge/>
            <w:shd w:val="clear" w:color="auto" w:fill="F2F2F2" w:themeFill="background1" w:themeFillShade="F2"/>
            <w:vAlign w:val="center"/>
          </w:tcPr>
          <w:p w14:paraId="73290AF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089736C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2C1CF983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0.248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6E9CD72D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66, 19, 64, 63, 20, 8</w:t>
            </w:r>
          </w:p>
        </w:tc>
      </w:tr>
      <w:tr w:rsidR="00F555AE" w:rsidRPr="00F555AE" w14:paraId="0DF5C64F" w14:textId="77777777" w:rsidTr="00B27953">
        <w:trPr>
          <w:trHeight w:val="344"/>
        </w:trPr>
        <w:tc>
          <w:tcPr>
            <w:tcW w:w="3046" w:type="dxa"/>
            <w:vMerge/>
            <w:shd w:val="clear" w:color="auto" w:fill="F2F2F2" w:themeFill="background1" w:themeFillShade="F2"/>
            <w:vAlign w:val="center"/>
          </w:tcPr>
          <w:p w14:paraId="69EF2429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164B294A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5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5C7BC10A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0.243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12A98F93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68, 63, 18, 20, 71</w:t>
            </w:r>
          </w:p>
        </w:tc>
      </w:tr>
      <w:tr w:rsidR="00F555AE" w:rsidRPr="00F555AE" w14:paraId="37A65DCE" w14:textId="77777777" w:rsidTr="00B27953">
        <w:trPr>
          <w:trHeight w:val="344"/>
        </w:trPr>
        <w:tc>
          <w:tcPr>
            <w:tcW w:w="3046" w:type="dxa"/>
            <w:vMerge w:val="restart"/>
            <w:vAlign w:val="center"/>
          </w:tcPr>
          <w:p w14:paraId="28C57840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PCA95 (24 PCs)</w:t>
            </w:r>
          </w:p>
        </w:tc>
        <w:tc>
          <w:tcPr>
            <w:tcW w:w="743" w:type="dxa"/>
            <w:noWrap/>
          </w:tcPr>
          <w:p w14:paraId="3AA307E4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noWrap/>
          </w:tcPr>
          <w:p w14:paraId="1B728B19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0.306</w:t>
            </w:r>
          </w:p>
        </w:tc>
        <w:tc>
          <w:tcPr>
            <w:tcW w:w="2328" w:type="dxa"/>
            <w:noWrap/>
          </w:tcPr>
          <w:p w14:paraId="144F0CAF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125, 115</w:t>
            </w:r>
          </w:p>
        </w:tc>
      </w:tr>
      <w:tr w:rsidR="00F555AE" w:rsidRPr="00F555AE" w14:paraId="4A6F8720" w14:textId="77777777" w:rsidTr="00B27953">
        <w:trPr>
          <w:trHeight w:val="344"/>
        </w:trPr>
        <w:tc>
          <w:tcPr>
            <w:tcW w:w="3046" w:type="dxa"/>
            <w:vMerge/>
          </w:tcPr>
          <w:p w14:paraId="04698593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</w:tcPr>
          <w:p w14:paraId="5F3614CB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3</w:t>
            </w:r>
          </w:p>
        </w:tc>
        <w:tc>
          <w:tcPr>
            <w:tcW w:w="2225" w:type="dxa"/>
            <w:noWrap/>
          </w:tcPr>
          <w:p w14:paraId="38C89905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0.232</w:t>
            </w:r>
          </w:p>
        </w:tc>
        <w:tc>
          <w:tcPr>
            <w:tcW w:w="2328" w:type="dxa"/>
            <w:noWrap/>
          </w:tcPr>
          <w:p w14:paraId="02A33687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116, 52, 72</w:t>
            </w:r>
          </w:p>
        </w:tc>
      </w:tr>
      <w:tr w:rsidR="00F555AE" w:rsidRPr="00F555AE" w14:paraId="10FA151F" w14:textId="77777777" w:rsidTr="00B27953">
        <w:trPr>
          <w:trHeight w:val="344"/>
        </w:trPr>
        <w:tc>
          <w:tcPr>
            <w:tcW w:w="3046" w:type="dxa"/>
            <w:vMerge/>
          </w:tcPr>
          <w:p w14:paraId="339FA54E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</w:tcPr>
          <w:p w14:paraId="0E95612E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 w:rsidRPr="00F555AE"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noWrap/>
          </w:tcPr>
          <w:p w14:paraId="13BDCBE6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0.226</w:t>
            </w:r>
          </w:p>
        </w:tc>
        <w:tc>
          <w:tcPr>
            <w:tcW w:w="2328" w:type="dxa"/>
            <w:noWrap/>
          </w:tcPr>
          <w:p w14:paraId="7343F425" w14:textId="77777777" w:rsidR="00F555AE" w:rsidRPr="00F555AE" w:rsidRDefault="00F555AE" w:rsidP="00B27953">
            <w:pPr>
              <w:jc w:val="center"/>
              <w:rPr>
                <w:rFonts w:ascii="Times New Roman" w:eastAsia="DengXian" w:hAnsi="Times New Roman" w:cs="Times New Roman"/>
              </w:rPr>
            </w:pPr>
            <w:r w:rsidRPr="00F555AE">
              <w:rPr>
                <w:rFonts w:ascii="Times New Roman" w:eastAsia="DengXian" w:hAnsi="Times New Roman" w:cs="Times New Roman"/>
              </w:rPr>
              <w:t>9, 64, 66, 20, 18, 63</w:t>
            </w:r>
          </w:p>
        </w:tc>
      </w:tr>
    </w:tbl>
    <w:p w14:paraId="006AA592" w14:textId="77777777" w:rsidR="005B3ADA" w:rsidRPr="00F555AE" w:rsidRDefault="005B3ADA">
      <w:pPr>
        <w:rPr>
          <w:rFonts w:ascii="Times New Roman" w:hAnsi="Times New Roman" w:cs="Times New Roman"/>
        </w:rPr>
      </w:pPr>
    </w:p>
    <w:sectPr w:rsidR="005B3ADA" w:rsidRPr="00F555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AE"/>
    <w:rsid w:val="00015899"/>
    <w:rsid w:val="000352D2"/>
    <w:rsid w:val="00037027"/>
    <w:rsid w:val="00037223"/>
    <w:rsid w:val="000422BD"/>
    <w:rsid w:val="00084410"/>
    <w:rsid w:val="00091903"/>
    <w:rsid w:val="000D0843"/>
    <w:rsid w:val="00132001"/>
    <w:rsid w:val="00133339"/>
    <w:rsid w:val="00154417"/>
    <w:rsid w:val="00186195"/>
    <w:rsid w:val="0018773E"/>
    <w:rsid w:val="001A692A"/>
    <w:rsid w:val="001D344D"/>
    <w:rsid w:val="001E55E7"/>
    <w:rsid w:val="001F4E6F"/>
    <w:rsid w:val="00224A6F"/>
    <w:rsid w:val="0024219D"/>
    <w:rsid w:val="00263C14"/>
    <w:rsid w:val="00302945"/>
    <w:rsid w:val="00321C06"/>
    <w:rsid w:val="003242CF"/>
    <w:rsid w:val="00371232"/>
    <w:rsid w:val="00382426"/>
    <w:rsid w:val="00397BD3"/>
    <w:rsid w:val="003A6DD2"/>
    <w:rsid w:val="003D298F"/>
    <w:rsid w:val="003E2DD7"/>
    <w:rsid w:val="003E444D"/>
    <w:rsid w:val="00400FCF"/>
    <w:rsid w:val="00405F77"/>
    <w:rsid w:val="00410A8F"/>
    <w:rsid w:val="0043646E"/>
    <w:rsid w:val="004425E3"/>
    <w:rsid w:val="00455572"/>
    <w:rsid w:val="00475DA8"/>
    <w:rsid w:val="00494867"/>
    <w:rsid w:val="004C1CF8"/>
    <w:rsid w:val="004F192B"/>
    <w:rsid w:val="004F4D58"/>
    <w:rsid w:val="004F6A51"/>
    <w:rsid w:val="00556E41"/>
    <w:rsid w:val="00586596"/>
    <w:rsid w:val="005B3ADA"/>
    <w:rsid w:val="00643CAC"/>
    <w:rsid w:val="0064475B"/>
    <w:rsid w:val="00651680"/>
    <w:rsid w:val="00666DDC"/>
    <w:rsid w:val="00677728"/>
    <w:rsid w:val="006B7300"/>
    <w:rsid w:val="006C5AC0"/>
    <w:rsid w:val="006E1CC4"/>
    <w:rsid w:val="006E781F"/>
    <w:rsid w:val="0071596E"/>
    <w:rsid w:val="00744DFF"/>
    <w:rsid w:val="00745DB3"/>
    <w:rsid w:val="00750C7E"/>
    <w:rsid w:val="00755903"/>
    <w:rsid w:val="00760CDD"/>
    <w:rsid w:val="0076722E"/>
    <w:rsid w:val="007C3225"/>
    <w:rsid w:val="007C6557"/>
    <w:rsid w:val="007C7728"/>
    <w:rsid w:val="007C7B82"/>
    <w:rsid w:val="007D4D15"/>
    <w:rsid w:val="007E3557"/>
    <w:rsid w:val="007F0E51"/>
    <w:rsid w:val="007F6D10"/>
    <w:rsid w:val="00830AE5"/>
    <w:rsid w:val="00851FDA"/>
    <w:rsid w:val="008545E7"/>
    <w:rsid w:val="00862A27"/>
    <w:rsid w:val="008723FC"/>
    <w:rsid w:val="008A3EA0"/>
    <w:rsid w:val="008D4FD0"/>
    <w:rsid w:val="008E5CD2"/>
    <w:rsid w:val="009121B2"/>
    <w:rsid w:val="009213F8"/>
    <w:rsid w:val="00935218"/>
    <w:rsid w:val="0097482F"/>
    <w:rsid w:val="00986535"/>
    <w:rsid w:val="00992075"/>
    <w:rsid w:val="009920FF"/>
    <w:rsid w:val="009921E1"/>
    <w:rsid w:val="00994CE5"/>
    <w:rsid w:val="009A0D73"/>
    <w:rsid w:val="009A4BD3"/>
    <w:rsid w:val="009B4C1B"/>
    <w:rsid w:val="009E7B61"/>
    <w:rsid w:val="00A01187"/>
    <w:rsid w:val="00A051F3"/>
    <w:rsid w:val="00A0593C"/>
    <w:rsid w:val="00A07543"/>
    <w:rsid w:val="00A12E10"/>
    <w:rsid w:val="00A33C15"/>
    <w:rsid w:val="00A7663F"/>
    <w:rsid w:val="00A937F3"/>
    <w:rsid w:val="00AA1D6D"/>
    <w:rsid w:val="00AC7735"/>
    <w:rsid w:val="00AF2FAA"/>
    <w:rsid w:val="00B25B99"/>
    <w:rsid w:val="00B402E1"/>
    <w:rsid w:val="00B52243"/>
    <w:rsid w:val="00B8634C"/>
    <w:rsid w:val="00B877B7"/>
    <w:rsid w:val="00BA6CFF"/>
    <w:rsid w:val="00BB2C1E"/>
    <w:rsid w:val="00BE717C"/>
    <w:rsid w:val="00C23032"/>
    <w:rsid w:val="00C33712"/>
    <w:rsid w:val="00C72B4D"/>
    <w:rsid w:val="00C81322"/>
    <w:rsid w:val="00CB3370"/>
    <w:rsid w:val="00CD2988"/>
    <w:rsid w:val="00CF37E8"/>
    <w:rsid w:val="00D17921"/>
    <w:rsid w:val="00D3116F"/>
    <w:rsid w:val="00D32FB9"/>
    <w:rsid w:val="00D34810"/>
    <w:rsid w:val="00D410CA"/>
    <w:rsid w:val="00D50894"/>
    <w:rsid w:val="00D52ECF"/>
    <w:rsid w:val="00D6570C"/>
    <w:rsid w:val="00D85CD6"/>
    <w:rsid w:val="00D95757"/>
    <w:rsid w:val="00DA7268"/>
    <w:rsid w:val="00DD1BEA"/>
    <w:rsid w:val="00DE2283"/>
    <w:rsid w:val="00E12241"/>
    <w:rsid w:val="00E23C58"/>
    <w:rsid w:val="00E244C9"/>
    <w:rsid w:val="00E475B6"/>
    <w:rsid w:val="00E51426"/>
    <w:rsid w:val="00E9276D"/>
    <w:rsid w:val="00EA2632"/>
    <w:rsid w:val="00EB350F"/>
    <w:rsid w:val="00EC35AB"/>
    <w:rsid w:val="00EE16C7"/>
    <w:rsid w:val="00EE20F7"/>
    <w:rsid w:val="00EE6DBA"/>
    <w:rsid w:val="00EF7B9F"/>
    <w:rsid w:val="00F00FCA"/>
    <w:rsid w:val="00F23E6B"/>
    <w:rsid w:val="00F355D8"/>
    <w:rsid w:val="00F555AE"/>
    <w:rsid w:val="00F6277D"/>
    <w:rsid w:val="00FA4257"/>
    <w:rsid w:val="00FC5396"/>
    <w:rsid w:val="00FE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13F40"/>
  <w15:chartTrackingRefBased/>
  <w15:docId w15:val="{7C732DF6-4B79-FD4F-9A00-C5A0BCF9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5AE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5AE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5AE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5AE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5AE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5AE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5AE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5AE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5AE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5AE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5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5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5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55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5A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5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5AE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55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5AE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55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5AE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F555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5AE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555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55A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555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.~WRD3835</Template>
  <TotalTime>2</TotalTime>
  <Pages>1</Pages>
  <Words>54</Words>
  <Characters>365</Characters>
  <Application>Microsoft Office Word</Application>
  <DocSecurity>0</DocSecurity>
  <Lines>7</Lines>
  <Paragraphs>2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huiling hu</dc:creator>
  <cp:keywords/>
  <dc:description/>
  <cp:lastModifiedBy>huiling hu</cp:lastModifiedBy>
  <cp:revision>2</cp:revision>
  <dcterms:created xsi:type="dcterms:W3CDTF">2026-08-27T02:51:00Z</dcterms:created>
  <dcterms:modified xsi:type="dcterms:W3CDTF">2026-08-27T06:33:00Z</dcterms:modified>
</cp:coreProperties>
</file>